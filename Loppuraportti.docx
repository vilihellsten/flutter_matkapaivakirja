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250DA" w14:textId="77777777" w:rsidR="008E0DAB" w:rsidRDefault="008E0DAB" w:rsidP="008E0DAB">
      <w:pPr>
        <w:pStyle w:val="LABHeading1"/>
      </w:pPr>
      <w:r>
        <w:t>Mitä sovellus tekee</w:t>
      </w:r>
    </w:p>
    <w:p w14:paraId="303F3B43" w14:textId="601494AE" w:rsidR="0019321F" w:rsidRDefault="009E7DE6" w:rsidP="008117A4">
      <w:pPr>
        <w:pStyle w:val="LABnormal"/>
      </w:pPr>
      <w:r>
        <w:t>Sovellus on matkapäiväkirja</w:t>
      </w:r>
      <w:r w:rsidR="00B21262">
        <w:t xml:space="preserve"> johon käyttäjä voi lisätä</w:t>
      </w:r>
      <w:r w:rsidR="00AF1CAB">
        <w:t xml:space="preserve"> ja jakaa muiden käyttäjien kanssa</w:t>
      </w:r>
      <w:r w:rsidR="006C71A2">
        <w:t xml:space="preserve"> </w:t>
      </w:r>
      <w:r w:rsidR="00AF1CAB">
        <w:t xml:space="preserve">tapahtumia tai paikkoja </w:t>
      </w:r>
      <w:r w:rsidR="006C71A2">
        <w:t>missä on käynyt.</w:t>
      </w:r>
      <w:r w:rsidR="0019321F">
        <w:t xml:space="preserve"> Tapahtumaan lisätään matkan tiedot, voit myös lisätä sijainnin sekä kuvan</w:t>
      </w:r>
      <w:r w:rsidR="00270253">
        <w:t>.</w:t>
      </w:r>
    </w:p>
    <w:p w14:paraId="24BA435A" w14:textId="117AD4B7" w:rsidR="008117A4" w:rsidRDefault="00502D52" w:rsidP="008117A4">
      <w:pPr>
        <w:pStyle w:val="LABnormal"/>
      </w:pPr>
      <w:r>
        <w:t>Sovellus on tehty kurssin aikana tehdyn harjoituksen pohja</w:t>
      </w:r>
      <w:r w:rsidR="009F29B1">
        <w:t>lle</w:t>
      </w:r>
    </w:p>
    <w:p w14:paraId="55C47F74" w14:textId="61E18BBA" w:rsidR="008E0DAB" w:rsidRDefault="008E0DAB" w:rsidP="008117A4">
      <w:pPr>
        <w:pStyle w:val="LABHeading1"/>
      </w:pPr>
      <w:r>
        <w:t>Ketkä sen ovat tehneet</w:t>
      </w:r>
    </w:p>
    <w:p w14:paraId="075643DD" w14:textId="1C3E1469" w:rsidR="00280916" w:rsidRPr="00280916" w:rsidRDefault="00280916" w:rsidP="00280916">
      <w:pPr>
        <w:pStyle w:val="LABnormal"/>
      </w:pPr>
      <w:r>
        <w:t>Vili Hellsten</w:t>
      </w:r>
    </w:p>
    <w:p w14:paraId="6E5A712F" w14:textId="77777777" w:rsidR="008E0DAB" w:rsidRDefault="008E0DAB" w:rsidP="008E0DAB">
      <w:pPr>
        <w:pStyle w:val="LABHeading1"/>
      </w:pPr>
      <w:r>
        <w:t>Mitä ominaisuuksia sovelluksessa on</w:t>
      </w:r>
    </w:p>
    <w:p w14:paraId="5D9F187D" w14:textId="4D4D39FF" w:rsidR="001452A6" w:rsidRDefault="008B537D" w:rsidP="001452A6">
      <w:pPr>
        <w:pStyle w:val="LABnormal"/>
        <w:numPr>
          <w:ilvl w:val="0"/>
          <w:numId w:val="15"/>
        </w:numPr>
      </w:pPr>
      <w:r>
        <w:t xml:space="preserve">Sovellukseen </w:t>
      </w:r>
      <w:r w:rsidR="005C5C56">
        <w:t>kirjautumiseen</w:t>
      </w:r>
      <w:r w:rsidR="00703AB7">
        <w:t xml:space="preserve"> ja tunnistautumiseen</w:t>
      </w:r>
      <w:r w:rsidR="005C5C56">
        <w:t xml:space="preserve"> käytetään </w:t>
      </w:r>
      <w:proofErr w:type="spellStart"/>
      <w:r w:rsidR="005C5C56">
        <w:t>firebasea</w:t>
      </w:r>
      <w:proofErr w:type="spellEnd"/>
    </w:p>
    <w:p w14:paraId="4EE4D26B" w14:textId="77777777" w:rsidR="00703AB7" w:rsidRDefault="00513C40" w:rsidP="001452A6">
      <w:pPr>
        <w:pStyle w:val="LABnormal"/>
        <w:numPr>
          <w:ilvl w:val="0"/>
          <w:numId w:val="15"/>
        </w:numPr>
      </w:pPr>
      <w:r>
        <w:t xml:space="preserve">Käyttäjä voi lisätä </w:t>
      </w:r>
      <w:r w:rsidR="00555930">
        <w:t>matkoja päiväkirjaan</w:t>
      </w:r>
      <w:r w:rsidR="001452A6">
        <w:t>.</w:t>
      </w:r>
    </w:p>
    <w:p w14:paraId="626CE47D" w14:textId="59D9CDE8" w:rsidR="008B537D" w:rsidRDefault="001452A6" w:rsidP="001452A6">
      <w:pPr>
        <w:pStyle w:val="LABnormal"/>
        <w:numPr>
          <w:ilvl w:val="0"/>
          <w:numId w:val="15"/>
        </w:numPr>
      </w:pPr>
      <w:r>
        <w:t>Matk</w:t>
      </w:r>
      <w:r w:rsidR="0032589C">
        <w:t>oihin voi lisätä otsikon, kuvauksen, päivämäärän,</w:t>
      </w:r>
      <w:r w:rsidR="005C255A">
        <w:t xml:space="preserve"> valita</w:t>
      </w:r>
      <w:r w:rsidR="0032589C">
        <w:t xml:space="preserve"> onko matka </w:t>
      </w:r>
      <w:r w:rsidR="005E7D49">
        <w:t>julkinen</w:t>
      </w:r>
      <w:r w:rsidR="005C255A">
        <w:t xml:space="preserve"> vai yksityinen </w:t>
      </w:r>
      <w:r w:rsidR="00101541">
        <w:t>ja</w:t>
      </w:r>
      <w:r w:rsidR="005E7D49">
        <w:t xml:space="preserve"> lisätä sijainnin sekä kuvan matkasta</w:t>
      </w:r>
    </w:p>
    <w:p w14:paraId="2DD54E5E" w14:textId="6463E1FD" w:rsidR="00E77B9D" w:rsidRDefault="00E77B9D" w:rsidP="001452A6">
      <w:pPr>
        <w:pStyle w:val="LABnormal"/>
        <w:numPr>
          <w:ilvl w:val="0"/>
          <w:numId w:val="15"/>
        </w:numPr>
      </w:pPr>
      <w:r>
        <w:t>Matkoja voi muokata niiden lisäämisen jälkeen tai poistaa</w:t>
      </w:r>
    </w:p>
    <w:p w14:paraId="53180D8C" w14:textId="39BE031A" w:rsidR="0003576D" w:rsidRDefault="0003576D" w:rsidP="001452A6">
      <w:pPr>
        <w:pStyle w:val="LABnormal"/>
        <w:numPr>
          <w:ilvl w:val="0"/>
          <w:numId w:val="15"/>
        </w:numPr>
      </w:pPr>
      <w:r>
        <w:t>Käyttäjät voivat hakea aikaisempia matkoja otsikon tai kuvauksen avulla</w:t>
      </w:r>
    </w:p>
    <w:p w14:paraId="78A148D8" w14:textId="398C296E" w:rsidR="00307F96" w:rsidRDefault="008F3094" w:rsidP="008F3094">
      <w:pPr>
        <w:pStyle w:val="LABnormal"/>
        <w:numPr>
          <w:ilvl w:val="0"/>
          <w:numId w:val="15"/>
        </w:numPr>
      </w:pPr>
      <w:r>
        <w:t>Käyttäjät voivat</w:t>
      </w:r>
      <w:r w:rsidR="005C255A">
        <w:t xml:space="preserve"> katsoa</w:t>
      </w:r>
      <w:r w:rsidR="00444C23">
        <w:t xml:space="preserve"> </w:t>
      </w:r>
      <w:r w:rsidR="005C255A">
        <w:t xml:space="preserve">muiden käyttäjien lisäämiä </w:t>
      </w:r>
      <w:r w:rsidR="00E703CF">
        <w:t>matkoja,</w:t>
      </w:r>
      <w:r w:rsidR="005C255A">
        <w:t xml:space="preserve"> kunhan matkat ovat merkitty julkisiksi</w:t>
      </w:r>
    </w:p>
    <w:p w14:paraId="372ABA22" w14:textId="0C2EDA28" w:rsidR="009D0945" w:rsidRDefault="009D0945" w:rsidP="008F3094">
      <w:pPr>
        <w:pStyle w:val="LABnormal"/>
        <w:numPr>
          <w:ilvl w:val="0"/>
          <w:numId w:val="15"/>
        </w:numPr>
      </w:pPr>
      <w:r>
        <w:t>Käyttäjät eivät voi muokata tai poistaa muiden tekemiä matkoja</w:t>
      </w:r>
    </w:p>
    <w:p w14:paraId="1611A6D4" w14:textId="7A058B20" w:rsidR="00E703CF" w:rsidRDefault="00E703CF" w:rsidP="008F3094">
      <w:pPr>
        <w:pStyle w:val="LABnormal"/>
        <w:numPr>
          <w:ilvl w:val="0"/>
          <w:numId w:val="15"/>
        </w:numPr>
      </w:pPr>
      <w:r>
        <w:t xml:space="preserve">Käyttäjät </w:t>
      </w:r>
      <w:r w:rsidR="00026BAE">
        <w:t xml:space="preserve">saavat paikallisia säätietoja ja voivat </w:t>
      </w:r>
      <w:r w:rsidR="003959FF">
        <w:t>etsiä</w:t>
      </w:r>
      <w:r w:rsidR="00E77B9D">
        <w:t xml:space="preserve"> muiden kaupunkien säätietoja</w:t>
      </w:r>
    </w:p>
    <w:p w14:paraId="63306F65" w14:textId="60078957" w:rsidR="00307F96" w:rsidRPr="008B537D" w:rsidRDefault="00F95DD0" w:rsidP="00307F96">
      <w:pPr>
        <w:pStyle w:val="LABnormal"/>
        <w:numPr>
          <w:ilvl w:val="0"/>
          <w:numId w:val="15"/>
        </w:numPr>
      </w:pPr>
      <w:r>
        <w:t xml:space="preserve">Käyttäjä voi valita </w:t>
      </w:r>
      <w:r w:rsidR="00307F96">
        <w:t>vaalean tai tumman teeman väliltä</w:t>
      </w:r>
    </w:p>
    <w:p w14:paraId="1EB5156E" w14:textId="77777777" w:rsidR="008E0DAB" w:rsidRDefault="008E0DAB" w:rsidP="008E0DAB">
      <w:pPr>
        <w:pStyle w:val="LABHeading1"/>
      </w:pPr>
      <w:r>
        <w:t>Mitä paketteja siihen on lisätty</w:t>
      </w:r>
    </w:p>
    <w:p w14:paraId="2CE9FDF8" w14:textId="45CAE660" w:rsidR="005A4881" w:rsidRPr="002D445F" w:rsidRDefault="001D2D1B" w:rsidP="00DD7D7B">
      <w:pPr>
        <w:pStyle w:val="LABnormal"/>
        <w:numPr>
          <w:ilvl w:val="0"/>
          <w:numId w:val="14"/>
        </w:numPr>
      </w:pPr>
      <w:proofErr w:type="spellStart"/>
      <w:r w:rsidRPr="002D445F">
        <w:t>Getx</w:t>
      </w:r>
      <w:proofErr w:type="spellEnd"/>
      <w:r w:rsidR="002D445F" w:rsidRPr="002D445F">
        <w:t xml:space="preserve">, </w:t>
      </w:r>
      <w:r w:rsidR="002D445F">
        <w:t>yritin</w:t>
      </w:r>
      <w:r w:rsidR="00FD6567">
        <w:t xml:space="preserve"> hieman kokeilla tätä jälkikäteen</w:t>
      </w:r>
      <w:r w:rsidR="002729C5">
        <w:t xml:space="preserve">, en sittenkään ruvennut koko projektia </w:t>
      </w:r>
      <w:r w:rsidR="00A871BC">
        <w:t>muuttamaan,</w:t>
      </w:r>
      <w:r w:rsidR="002729C5">
        <w:t xml:space="preserve"> joten tätä pääosin käytetty </w:t>
      </w:r>
      <w:proofErr w:type="spellStart"/>
      <w:proofErr w:type="gramStart"/>
      <w:r w:rsidR="002729C5">
        <w:t>main.dart</w:t>
      </w:r>
      <w:proofErr w:type="spellEnd"/>
      <w:proofErr w:type="gramEnd"/>
      <w:r w:rsidR="00A871BC">
        <w:t xml:space="preserve"> tiedostossa ohjaamaan eri näkymien välillä</w:t>
      </w:r>
    </w:p>
    <w:p w14:paraId="107EB01C" w14:textId="18032FD3" w:rsidR="00296CBF" w:rsidRDefault="001D2D1B" w:rsidP="00DD7D7B">
      <w:pPr>
        <w:pStyle w:val="LABnormal"/>
        <w:numPr>
          <w:ilvl w:val="0"/>
          <w:numId w:val="14"/>
        </w:numPr>
        <w:rPr>
          <w:lang w:val="en-US"/>
        </w:rPr>
      </w:pPr>
      <w:proofErr w:type="spellStart"/>
      <w:r w:rsidRPr="00296CBF">
        <w:rPr>
          <w:lang w:val="en-US"/>
        </w:rPr>
        <w:t>Imagepicker</w:t>
      </w:r>
      <w:proofErr w:type="spellEnd"/>
      <w:r w:rsidR="00E14332">
        <w:rPr>
          <w:lang w:val="en-US"/>
        </w:rPr>
        <w:t xml:space="preserve">, </w:t>
      </w:r>
      <w:proofErr w:type="spellStart"/>
      <w:r w:rsidR="00E14332">
        <w:rPr>
          <w:lang w:val="en-US"/>
        </w:rPr>
        <w:t>kuvan</w:t>
      </w:r>
      <w:proofErr w:type="spellEnd"/>
      <w:r w:rsidR="00E14332">
        <w:rPr>
          <w:lang w:val="en-US"/>
        </w:rPr>
        <w:t xml:space="preserve"> </w:t>
      </w:r>
      <w:proofErr w:type="spellStart"/>
      <w:r w:rsidR="00E14332">
        <w:rPr>
          <w:lang w:val="en-US"/>
        </w:rPr>
        <w:t>ottaminen</w:t>
      </w:r>
      <w:proofErr w:type="spellEnd"/>
    </w:p>
    <w:p w14:paraId="7EFD4A97" w14:textId="575FE725" w:rsidR="001D2D1B" w:rsidRDefault="00296CBF" w:rsidP="00DD7D7B">
      <w:pPr>
        <w:pStyle w:val="LABnormal"/>
        <w:numPr>
          <w:ilvl w:val="0"/>
          <w:numId w:val="14"/>
        </w:numPr>
        <w:rPr>
          <w:lang w:val="en-US"/>
        </w:rPr>
      </w:pPr>
      <w:r w:rsidRPr="00296CBF">
        <w:rPr>
          <w:lang w:val="en-US"/>
        </w:rPr>
        <w:t>firebase auth</w:t>
      </w:r>
      <w:r>
        <w:rPr>
          <w:lang w:val="en-US"/>
        </w:rPr>
        <w:t>, -core, -</w:t>
      </w:r>
      <w:proofErr w:type="spellStart"/>
      <w:r>
        <w:rPr>
          <w:lang w:val="en-US"/>
        </w:rPr>
        <w:t>ui_auth</w:t>
      </w:r>
      <w:proofErr w:type="spellEnd"/>
      <w:r>
        <w:rPr>
          <w:lang w:val="en-US"/>
        </w:rPr>
        <w:t>, -database, -storage</w:t>
      </w:r>
      <w:r w:rsidR="00E14332">
        <w:rPr>
          <w:lang w:val="en-US"/>
        </w:rPr>
        <w:t xml:space="preserve">, </w:t>
      </w:r>
      <w:proofErr w:type="spellStart"/>
      <w:r w:rsidR="00E14332">
        <w:rPr>
          <w:lang w:val="en-US"/>
        </w:rPr>
        <w:t>käyttäjä</w:t>
      </w:r>
      <w:proofErr w:type="spellEnd"/>
      <w:r w:rsidR="00E14332">
        <w:rPr>
          <w:lang w:val="en-US"/>
        </w:rPr>
        <w:t xml:space="preserve">- ja </w:t>
      </w:r>
      <w:proofErr w:type="spellStart"/>
      <w:r w:rsidR="00E14332">
        <w:rPr>
          <w:lang w:val="en-US"/>
        </w:rPr>
        <w:t>matkatiedot</w:t>
      </w:r>
      <w:proofErr w:type="spellEnd"/>
    </w:p>
    <w:p w14:paraId="2DD00FB3" w14:textId="058C07D2" w:rsidR="005A4881" w:rsidRDefault="005A4881" w:rsidP="00DD7D7B">
      <w:pPr>
        <w:pStyle w:val="LABnormal"/>
        <w:numPr>
          <w:ilvl w:val="0"/>
          <w:numId w:val="14"/>
        </w:numPr>
        <w:rPr>
          <w:lang w:val="en-US"/>
        </w:rPr>
      </w:pPr>
      <w:r>
        <w:rPr>
          <w:lang w:val="en-US"/>
        </w:rPr>
        <w:t>geolocator</w:t>
      </w:r>
      <w:r w:rsidR="00E14332">
        <w:rPr>
          <w:lang w:val="en-US"/>
        </w:rPr>
        <w:t xml:space="preserve">, </w:t>
      </w:r>
      <w:proofErr w:type="spellStart"/>
      <w:r w:rsidR="00E14332">
        <w:rPr>
          <w:lang w:val="en-US"/>
        </w:rPr>
        <w:t>paikannin</w:t>
      </w:r>
      <w:proofErr w:type="spellEnd"/>
    </w:p>
    <w:p w14:paraId="4E89DEEB" w14:textId="5F73221C" w:rsidR="005A4881" w:rsidRDefault="005A4881" w:rsidP="00DD7D7B">
      <w:pPr>
        <w:pStyle w:val="LABnormal"/>
        <w:numPr>
          <w:ilvl w:val="0"/>
          <w:numId w:val="14"/>
        </w:numPr>
        <w:rPr>
          <w:lang w:val="en-US"/>
        </w:rPr>
      </w:pPr>
      <w:proofErr w:type="spellStart"/>
      <w:r>
        <w:rPr>
          <w:lang w:val="en-US"/>
        </w:rPr>
        <w:lastRenderedPageBreak/>
        <w:t>google_maps_flutter</w:t>
      </w:r>
      <w:proofErr w:type="spellEnd"/>
      <w:r w:rsidR="00E14332">
        <w:rPr>
          <w:lang w:val="en-US"/>
        </w:rPr>
        <w:t xml:space="preserve">, </w:t>
      </w:r>
      <w:proofErr w:type="spellStart"/>
      <w:r w:rsidR="00E14332">
        <w:rPr>
          <w:lang w:val="en-US"/>
        </w:rPr>
        <w:t>kartat</w:t>
      </w:r>
      <w:proofErr w:type="spellEnd"/>
    </w:p>
    <w:p w14:paraId="3965E7E1" w14:textId="5F9A964F" w:rsidR="005A4881" w:rsidRPr="00AF1CAB" w:rsidRDefault="005A4881" w:rsidP="00DD7D7B">
      <w:pPr>
        <w:pStyle w:val="LABnormal"/>
        <w:numPr>
          <w:ilvl w:val="0"/>
          <w:numId w:val="14"/>
        </w:numPr>
      </w:pPr>
      <w:r w:rsidRPr="00AF1CAB">
        <w:t>http</w:t>
      </w:r>
      <w:r w:rsidR="00E14332" w:rsidRPr="00AF1CAB">
        <w:t>, haetaan säätietoja</w:t>
      </w:r>
      <w:r w:rsidR="00AF1CAB" w:rsidRPr="00AF1CAB">
        <w:t xml:space="preserve"> </w:t>
      </w:r>
      <w:proofErr w:type="spellStart"/>
      <w:r w:rsidR="00AF1CAB">
        <w:t>O</w:t>
      </w:r>
      <w:r w:rsidR="00AF1CAB" w:rsidRPr="00AF1CAB">
        <w:t>penWeatherAPI:s</w:t>
      </w:r>
      <w:r w:rsidR="00AF1CAB">
        <w:t>tä</w:t>
      </w:r>
      <w:proofErr w:type="spellEnd"/>
    </w:p>
    <w:p w14:paraId="2403F275" w14:textId="77777777" w:rsidR="008E0DAB" w:rsidRDefault="008E0DAB" w:rsidP="008E0DAB">
      <w:pPr>
        <w:pStyle w:val="LABHeading1"/>
      </w:pPr>
      <w:r>
        <w:t>Mitä ulkoisia palveluita se käyttää</w:t>
      </w:r>
    </w:p>
    <w:p w14:paraId="4075035C" w14:textId="6C17DA4D" w:rsidR="00DD7D7B" w:rsidRDefault="00DD7D7B" w:rsidP="00DD7D7B">
      <w:pPr>
        <w:pStyle w:val="LABnormal"/>
      </w:pPr>
      <w:proofErr w:type="spellStart"/>
      <w:r>
        <w:t>Firebasea</w:t>
      </w:r>
      <w:proofErr w:type="spellEnd"/>
      <w:r>
        <w:t xml:space="preserve"> käytetään käyttäjien tunnistamisee</w:t>
      </w:r>
      <w:r w:rsidR="00885CE1">
        <w:t>n</w:t>
      </w:r>
    </w:p>
    <w:p w14:paraId="368ACE84" w14:textId="4BF64C9D" w:rsidR="00885CE1" w:rsidRDefault="00885CE1" w:rsidP="00DD7D7B">
      <w:pPr>
        <w:pStyle w:val="LABnormal"/>
      </w:pPr>
      <w:proofErr w:type="spellStart"/>
      <w:r w:rsidRPr="00885CE1">
        <w:t>Firebase</w:t>
      </w:r>
      <w:proofErr w:type="spellEnd"/>
      <w:r w:rsidRPr="00885CE1">
        <w:t xml:space="preserve"> </w:t>
      </w:r>
      <w:proofErr w:type="spellStart"/>
      <w:r w:rsidRPr="00885CE1">
        <w:t>Realtime</w:t>
      </w:r>
      <w:proofErr w:type="spellEnd"/>
      <w:r w:rsidRPr="00885CE1">
        <w:t xml:space="preserve"> </w:t>
      </w:r>
      <w:proofErr w:type="spellStart"/>
      <w:r w:rsidRPr="00885CE1">
        <w:t>Database</w:t>
      </w:r>
      <w:proofErr w:type="spellEnd"/>
      <w:r w:rsidRPr="00885CE1">
        <w:t xml:space="preserve"> säilyttää käyttäji</w:t>
      </w:r>
      <w:r>
        <w:t>en matkatie</w:t>
      </w:r>
      <w:r w:rsidR="00172B4B">
        <w:t>dot</w:t>
      </w:r>
      <w:r w:rsidR="002B66D3">
        <w:t xml:space="preserve"> sekä </w:t>
      </w:r>
      <w:proofErr w:type="spellStart"/>
      <w:r w:rsidR="002B66D3">
        <w:t>url</w:t>
      </w:r>
      <w:proofErr w:type="spellEnd"/>
      <w:r w:rsidR="002B66D3">
        <w:t xml:space="preserve">-osoitteen </w:t>
      </w:r>
      <w:proofErr w:type="spellStart"/>
      <w:r w:rsidR="002B66D3">
        <w:t>Firebase</w:t>
      </w:r>
      <w:proofErr w:type="spellEnd"/>
      <w:r w:rsidR="002B66D3">
        <w:t xml:space="preserve"> </w:t>
      </w:r>
      <w:proofErr w:type="spellStart"/>
      <w:proofErr w:type="gramStart"/>
      <w:r w:rsidR="002B66D3">
        <w:t>storageen</w:t>
      </w:r>
      <w:proofErr w:type="spellEnd"/>
      <w:proofErr w:type="gramEnd"/>
      <w:r w:rsidR="002B66D3">
        <w:t xml:space="preserve"> jos käyttäjä lisää kuvan matkastaan.</w:t>
      </w:r>
    </w:p>
    <w:p w14:paraId="59AA8B01" w14:textId="16B48AB0" w:rsidR="00844710" w:rsidRDefault="006B5624" w:rsidP="00DD7D7B">
      <w:pPr>
        <w:pStyle w:val="LABnormal"/>
      </w:pPr>
      <w:r w:rsidRPr="006B5624">
        <w:rPr>
          <w:noProof/>
        </w:rPr>
        <w:drawing>
          <wp:inline distT="0" distB="0" distL="0" distR="0" wp14:anchorId="27393F61" wp14:editId="7755DA86">
            <wp:extent cx="3629025" cy="2421425"/>
            <wp:effectExtent l="0" t="0" r="0" b="0"/>
            <wp:docPr id="63554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49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1549" cy="242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248E" w14:textId="736736B4" w:rsidR="00172B4B" w:rsidRDefault="00172B4B" w:rsidP="00DD7D7B">
      <w:pPr>
        <w:pStyle w:val="LABnormal"/>
      </w:pPr>
      <w:proofErr w:type="spellStart"/>
      <w:r>
        <w:t>Firebase</w:t>
      </w:r>
      <w:proofErr w:type="spellEnd"/>
      <w:r>
        <w:t xml:space="preserve"> Storage säilyttää käyttäjien lataamia kuvia matkasta</w:t>
      </w:r>
    </w:p>
    <w:p w14:paraId="756774AB" w14:textId="1394CE90" w:rsidR="00844710" w:rsidRDefault="00844710" w:rsidP="00DD7D7B">
      <w:pPr>
        <w:pStyle w:val="LABnormal"/>
      </w:pPr>
      <w:r w:rsidRPr="00844710">
        <w:rPr>
          <w:noProof/>
        </w:rPr>
        <w:drawing>
          <wp:inline distT="0" distB="0" distL="0" distR="0" wp14:anchorId="4EC520EF" wp14:editId="1A36316D">
            <wp:extent cx="5579745" cy="2586355"/>
            <wp:effectExtent l="0" t="0" r="1905" b="4445"/>
            <wp:docPr id="1651303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0336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2D74" w14:textId="72C76447" w:rsidR="00844710" w:rsidRDefault="00844710" w:rsidP="00DD7D7B">
      <w:pPr>
        <w:pStyle w:val="LABnormal"/>
      </w:pPr>
      <w:proofErr w:type="spellStart"/>
      <w:r>
        <w:t>OpenWeather</w:t>
      </w:r>
      <w:r w:rsidR="00641C3D">
        <w:t>API</w:t>
      </w:r>
      <w:proofErr w:type="spellEnd"/>
      <w:r w:rsidR="00641C3D">
        <w:t xml:space="preserve"> tarjoaa säätietoja käyttäjälle.</w:t>
      </w:r>
      <w:r w:rsidR="009E26DD">
        <w:t xml:space="preserve"> Palauttaa </w:t>
      </w:r>
      <w:r w:rsidR="00FA6CAA">
        <w:t>JSON-tiedoston, joka sisältää säätiedot</w:t>
      </w:r>
      <w:r w:rsidR="009E26DD">
        <w:t>.</w:t>
      </w:r>
    </w:p>
    <w:p w14:paraId="19A55166" w14:textId="0628BC06" w:rsidR="00245749" w:rsidRPr="00885CE1" w:rsidRDefault="00245749" w:rsidP="00DD7D7B">
      <w:pPr>
        <w:pStyle w:val="LABnormal"/>
      </w:pPr>
      <w:proofErr w:type="spellStart"/>
      <w:r>
        <w:t>Google</w:t>
      </w:r>
      <w:r w:rsidR="002B66D3">
        <w:t>M</w:t>
      </w:r>
      <w:r w:rsidR="006F5064">
        <w:t>aps</w:t>
      </w:r>
      <w:proofErr w:type="spellEnd"/>
      <w:r w:rsidR="006F5064">
        <w:t xml:space="preserve"> </w:t>
      </w:r>
      <w:r w:rsidR="00FA6CAA">
        <w:t xml:space="preserve">API </w:t>
      </w:r>
      <w:r w:rsidR="006F5064">
        <w:t>tarjoaa karttapalvelun käyttäjälle.</w:t>
      </w:r>
    </w:p>
    <w:p w14:paraId="46792FA5" w14:textId="77777777" w:rsidR="008E0DAB" w:rsidRDefault="008E0DAB" w:rsidP="008E0DAB">
      <w:pPr>
        <w:pStyle w:val="LABHeading1"/>
      </w:pPr>
      <w:r>
        <w:lastRenderedPageBreak/>
        <w:t>Mitä puhelimen ominaisuuksia se käyttää</w:t>
      </w:r>
    </w:p>
    <w:p w14:paraId="4C91B487" w14:textId="4E9B0260" w:rsidR="00C65A6F" w:rsidRPr="00C65A6F" w:rsidRDefault="00C65A6F" w:rsidP="00C65A6F">
      <w:pPr>
        <w:pStyle w:val="LABnormal"/>
      </w:pPr>
      <w:r>
        <w:t xml:space="preserve">Sovellus käyttää kameraa kuvien lisäykseen sekä </w:t>
      </w:r>
      <w:r w:rsidR="00CA348C">
        <w:t xml:space="preserve">kännykän </w:t>
      </w:r>
      <w:r w:rsidR="004E5306">
        <w:t>sijainnin paikantamista</w:t>
      </w:r>
    </w:p>
    <w:p w14:paraId="3225AF2C" w14:textId="77777777" w:rsidR="008E0DAB" w:rsidRDefault="008E0DAB" w:rsidP="008E0DAB">
      <w:pPr>
        <w:pStyle w:val="LABHeading1"/>
      </w:pPr>
      <w:r>
        <w:t>Mitä näkymiä siinä on</w:t>
      </w:r>
    </w:p>
    <w:p w14:paraId="65AA33FA" w14:textId="0BCAF207" w:rsidR="00AA1080" w:rsidRDefault="00236F28" w:rsidP="00112B20">
      <w:pPr>
        <w:pStyle w:val="LABnormal"/>
        <w:rPr>
          <w:noProof/>
        </w:rPr>
      </w:pPr>
      <w:r>
        <w:rPr>
          <w:noProof/>
        </w:rPr>
        <w:drawing>
          <wp:inline distT="0" distB="0" distL="0" distR="0" wp14:anchorId="2AFE5EB7" wp14:editId="5EE04A8F">
            <wp:extent cx="1712661" cy="3800475"/>
            <wp:effectExtent l="0" t="0" r="1905" b="0"/>
            <wp:docPr id="1679124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038" cy="3810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774C">
        <w:rPr>
          <w:noProof/>
        </w:rPr>
        <w:t>,</w:t>
      </w:r>
      <w:r w:rsidR="00EA7461">
        <w:rPr>
          <w:noProof/>
        </w:rPr>
        <w:drawing>
          <wp:inline distT="0" distB="0" distL="0" distR="0" wp14:anchorId="1FC73757" wp14:editId="14B0D4CC">
            <wp:extent cx="1712661" cy="3800475"/>
            <wp:effectExtent l="0" t="0" r="1905" b="0"/>
            <wp:docPr id="733569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84" cy="38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6147">
        <w:rPr>
          <w:noProof/>
        </w:rPr>
        <w:t>,</w:t>
      </w:r>
      <w:r w:rsidR="00590972">
        <w:rPr>
          <w:noProof/>
        </w:rPr>
        <w:drawing>
          <wp:inline distT="0" distB="0" distL="0" distR="0" wp14:anchorId="56EA0FDA" wp14:editId="68C7DC4B">
            <wp:extent cx="1714500" cy="3809941"/>
            <wp:effectExtent l="0" t="0" r="0" b="635"/>
            <wp:docPr id="1331011448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11448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023" cy="381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1080">
        <w:t>,</w:t>
      </w:r>
      <w:r w:rsidR="00AA1080">
        <w:rPr>
          <w:noProof/>
        </w:rPr>
        <w:drawing>
          <wp:inline distT="0" distB="0" distL="0" distR="0" wp14:anchorId="3FBD9754" wp14:editId="0A3852D7">
            <wp:extent cx="1647825" cy="3661775"/>
            <wp:effectExtent l="0" t="0" r="0" b="0"/>
            <wp:docPr id="1740646616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46616" name="Picture 5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655" cy="3674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1080">
        <w:t>,</w:t>
      </w:r>
      <w:r w:rsidR="009A46E6">
        <w:rPr>
          <w:noProof/>
        </w:rPr>
        <w:drawing>
          <wp:inline distT="0" distB="0" distL="0" distR="0" wp14:anchorId="04637D1C" wp14:editId="57A19027">
            <wp:extent cx="1647825" cy="3656603"/>
            <wp:effectExtent l="0" t="0" r="0" b="1270"/>
            <wp:docPr id="19762131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018" cy="3665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4B6A">
        <w:rPr>
          <w:noProof/>
        </w:rPr>
        <w:t>,</w:t>
      </w:r>
      <w:r w:rsidR="00340101">
        <w:rPr>
          <w:noProof/>
        </w:rPr>
        <w:drawing>
          <wp:inline distT="0" distB="0" distL="0" distR="0" wp14:anchorId="15C9A232" wp14:editId="4C27F086">
            <wp:extent cx="1649131" cy="3659505"/>
            <wp:effectExtent l="0" t="0" r="8255" b="0"/>
            <wp:docPr id="59173839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38399" name="Picture 1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767" cy="36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0101">
        <w:rPr>
          <w:noProof/>
        </w:rPr>
        <w:t>,</w:t>
      </w:r>
      <w:r w:rsidR="00D63DA7" w:rsidRPr="00D63DA7">
        <w:t xml:space="preserve"> </w:t>
      </w:r>
      <w:r w:rsidR="003D1D37">
        <w:rPr>
          <w:noProof/>
        </w:rPr>
        <w:lastRenderedPageBreak/>
        <w:drawing>
          <wp:inline distT="0" distB="0" distL="0" distR="0" wp14:anchorId="2005C82C" wp14:editId="131BB041">
            <wp:extent cx="1733550" cy="3852272"/>
            <wp:effectExtent l="0" t="0" r="0" b="0"/>
            <wp:docPr id="1597266909" name="Picture 1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66909" name="Picture 1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163" cy="3864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0F95">
        <w:rPr>
          <w:noProof/>
        </w:rPr>
        <w:t>,</w:t>
      </w:r>
      <w:r w:rsidR="00340101">
        <w:rPr>
          <w:noProof/>
        </w:rPr>
        <w:drawing>
          <wp:inline distT="0" distB="0" distL="0" distR="0" wp14:anchorId="41E43208" wp14:editId="311D4D36">
            <wp:extent cx="1733550" cy="3852273"/>
            <wp:effectExtent l="0" t="0" r="0" b="0"/>
            <wp:docPr id="2011960479" name="Picture 7" descr="A map with a red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60479" name="Picture 7" descr="A map with a red poi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302" cy="3869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0101">
        <w:rPr>
          <w:noProof/>
        </w:rPr>
        <w:t>,</w:t>
      </w:r>
      <w:r w:rsidR="0018714B">
        <w:rPr>
          <w:noProof/>
        </w:rPr>
        <w:drawing>
          <wp:inline distT="0" distB="0" distL="0" distR="0" wp14:anchorId="75BCD7EC" wp14:editId="70C2F8F1">
            <wp:extent cx="1718814" cy="3819525"/>
            <wp:effectExtent l="0" t="0" r="0" b="0"/>
            <wp:docPr id="67439667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96676" name="Picture 1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667" cy="3828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0F95">
        <w:rPr>
          <w:noProof/>
        </w:rPr>
        <w:t>,</w:t>
      </w:r>
      <w:r w:rsidR="006C4800">
        <w:rPr>
          <w:noProof/>
        </w:rPr>
        <w:drawing>
          <wp:inline distT="0" distB="0" distL="0" distR="0" wp14:anchorId="126D74F0" wp14:editId="03B3A5C0">
            <wp:extent cx="1924050" cy="4275599"/>
            <wp:effectExtent l="0" t="0" r="0" b="0"/>
            <wp:docPr id="1557151136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51136" name="Picture 2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217" cy="42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14AA">
        <w:rPr>
          <w:noProof/>
        </w:rPr>
        <w:t>,</w:t>
      </w:r>
      <w:r w:rsidR="005314AA" w:rsidRPr="00116AFC">
        <w:rPr>
          <w:noProof/>
        </w:rPr>
        <w:drawing>
          <wp:inline distT="0" distB="0" distL="0" distR="0" wp14:anchorId="17712462" wp14:editId="6A8D7ECB">
            <wp:extent cx="1914525" cy="1895475"/>
            <wp:effectExtent l="0" t="0" r="9525" b="9525"/>
            <wp:docPr id="706907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07119" name="Picture 1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1D0A" w14:textId="0962F6C9" w:rsidR="00116AFC" w:rsidRPr="00112B20" w:rsidRDefault="00116AFC" w:rsidP="00112B20">
      <w:pPr>
        <w:pStyle w:val="LABnormal"/>
      </w:pPr>
    </w:p>
    <w:p w14:paraId="100722B7" w14:textId="178C7BAA" w:rsidR="00B86BFD" w:rsidRDefault="008E0DAB" w:rsidP="008E0DAB">
      <w:pPr>
        <w:pStyle w:val="LABHeading1"/>
      </w:pPr>
      <w:r w:rsidRPr="008E0DAB">
        <w:lastRenderedPageBreak/>
        <w:t>Onko toteutuksessa hyödynnetty tekoälyä. Jos on niin miten?</w:t>
      </w:r>
    </w:p>
    <w:p w14:paraId="7A68A127" w14:textId="6E4F7D06" w:rsidR="000C3463" w:rsidRDefault="00872A48" w:rsidP="00AF1CAB">
      <w:pPr>
        <w:pStyle w:val="LABnormal"/>
      </w:pPr>
      <w:r>
        <w:t>T</w:t>
      </w:r>
      <w:r w:rsidR="006C7494">
        <w:t>ekoälystä o</w:t>
      </w:r>
      <w:r w:rsidR="006C2106">
        <w:t>n</w:t>
      </w:r>
      <w:r w:rsidR="004A3242">
        <w:t xml:space="preserve"> </w:t>
      </w:r>
      <w:r w:rsidR="006C2106">
        <w:t xml:space="preserve">ollut </w:t>
      </w:r>
      <w:r w:rsidR="004A3242">
        <w:t>apua v</w:t>
      </w:r>
      <w:r w:rsidR="00A52FF4">
        <w:t xml:space="preserve">aikeampien toimintojen </w:t>
      </w:r>
      <w:r w:rsidR="00E3566E">
        <w:t>lisäämis</w:t>
      </w:r>
      <w:r>
        <w:t>essä</w:t>
      </w:r>
      <w:r w:rsidR="00E3566E">
        <w:t>,</w:t>
      </w:r>
      <w:r w:rsidR="00096CE9">
        <w:t xml:space="preserve"> </w:t>
      </w:r>
      <w:r w:rsidR="006C2106">
        <w:t xml:space="preserve">kuten </w:t>
      </w:r>
      <w:r w:rsidR="009D664F">
        <w:t>kun minulla oli hankaluuksia</w:t>
      </w:r>
      <w:r w:rsidR="0012270A">
        <w:t xml:space="preserve"> </w:t>
      </w:r>
      <w:r w:rsidR="006466FD">
        <w:t>ha</w:t>
      </w:r>
      <w:r w:rsidR="00D91C1A">
        <w:t>kea</w:t>
      </w:r>
      <w:r w:rsidR="0012270A">
        <w:t xml:space="preserve"> </w:t>
      </w:r>
      <w:proofErr w:type="spellStart"/>
      <w:r w:rsidR="0012270A">
        <w:t>firebasen</w:t>
      </w:r>
      <w:proofErr w:type="spellEnd"/>
      <w:r w:rsidR="0012270A">
        <w:t xml:space="preserve"> </w:t>
      </w:r>
      <w:proofErr w:type="spellStart"/>
      <w:r w:rsidR="0012270A">
        <w:t>realtime</w:t>
      </w:r>
      <w:proofErr w:type="spellEnd"/>
      <w:r w:rsidR="0012270A">
        <w:t xml:space="preserve"> </w:t>
      </w:r>
      <w:proofErr w:type="spellStart"/>
      <w:r w:rsidR="0012270A">
        <w:t>databasesta</w:t>
      </w:r>
      <w:proofErr w:type="spellEnd"/>
      <w:r w:rsidR="0012270A">
        <w:t xml:space="preserve"> kaikki </w:t>
      </w:r>
      <w:r w:rsidR="00502D52">
        <w:t>matkat,</w:t>
      </w:r>
      <w:r w:rsidR="0012270A">
        <w:t xml:space="preserve"> jotka </w:t>
      </w:r>
      <w:r w:rsidR="006C2106">
        <w:t>käyttäjä</w:t>
      </w:r>
      <w:r w:rsidR="00497ADB">
        <w:t>t</w:t>
      </w:r>
      <w:r w:rsidR="006C2106">
        <w:t xml:space="preserve"> </w:t>
      </w:r>
      <w:r w:rsidR="006466FD">
        <w:t>ovat merkinneet</w:t>
      </w:r>
      <w:r w:rsidR="0012270A">
        <w:t xml:space="preserve"> julkisiksi</w:t>
      </w:r>
      <w:r w:rsidR="005D6C8C">
        <w:t>.</w:t>
      </w:r>
      <w:r w:rsidR="00384F8F">
        <w:t xml:space="preserve"> </w:t>
      </w:r>
    </w:p>
    <w:p w14:paraId="385A15AD" w14:textId="7920CD15" w:rsidR="00AF1CAB" w:rsidRDefault="005D6C8C" w:rsidP="00AF1CAB">
      <w:pPr>
        <w:pStyle w:val="LABnormal"/>
      </w:pPr>
      <w:r>
        <w:t>K</w:t>
      </w:r>
      <w:r w:rsidR="004A3242">
        <w:t>amera</w:t>
      </w:r>
      <w:r w:rsidR="00786EB9">
        <w:t>n</w:t>
      </w:r>
      <w:r w:rsidR="004A3242">
        <w:t xml:space="preserve"> </w:t>
      </w:r>
      <w:r w:rsidR="00F15B20">
        <w:t xml:space="preserve">käyttöön </w:t>
      </w:r>
      <w:r w:rsidR="00786EB9">
        <w:t>sekä</w:t>
      </w:r>
      <w:r w:rsidR="00DA4923">
        <w:t xml:space="preserve"> kuvan tallentamiseen </w:t>
      </w:r>
      <w:proofErr w:type="spellStart"/>
      <w:r w:rsidR="00DA4923">
        <w:t>firebase</w:t>
      </w:r>
      <w:proofErr w:type="spellEnd"/>
      <w:r w:rsidR="00DA4923">
        <w:t xml:space="preserve"> </w:t>
      </w:r>
      <w:proofErr w:type="spellStart"/>
      <w:r w:rsidR="00DA4923">
        <w:t>storageen</w:t>
      </w:r>
      <w:proofErr w:type="spellEnd"/>
      <w:r w:rsidR="00384F8F">
        <w:t xml:space="preserve"> tarvitsi</w:t>
      </w:r>
      <w:r w:rsidR="006D7336">
        <w:t>n</w:t>
      </w:r>
      <w:r w:rsidR="00384F8F">
        <w:t xml:space="preserve"> apua </w:t>
      </w:r>
      <w:r w:rsidR="006C2106">
        <w:t xml:space="preserve">yleisesti </w:t>
      </w:r>
      <w:r w:rsidR="00384F8F">
        <w:t xml:space="preserve">ymmärtämään kuinka </w:t>
      </w:r>
      <w:proofErr w:type="spellStart"/>
      <w:r w:rsidR="00384F8F">
        <w:t>storage</w:t>
      </w:r>
      <w:proofErr w:type="spellEnd"/>
      <w:r w:rsidR="00384F8F">
        <w:t xml:space="preserve"> tallentaa kuvia</w:t>
      </w:r>
      <w:r w:rsidR="000D18D1">
        <w:t xml:space="preserve"> ja </w:t>
      </w:r>
      <w:r w:rsidR="006C2106">
        <w:t xml:space="preserve">miten haku tehdään </w:t>
      </w:r>
      <w:proofErr w:type="spellStart"/>
      <w:r w:rsidR="006C2106">
        <w:t>storageen</w:t>
      </w:r>
      <w:proofErr w:type="spellEnd"/>
      <w:r w:rsidR="00384F8F">
        <w:t>.</w:t>
      </w:r>
      <w:r w:rsidR="005732E5">
        <w:t xml:space="preserve"> </w:t>
      </w:r>
      <w:r w:rsidR="00C17A33">
        <w:t xml:space="preserve">Kartan markkereiden ja </w:t>
      </w:r>
      <w:proofErr w:type="spellStart"/>
      <w:r w:rsidR="00C17A33">
        <w:t>readonly</w:t>
      </w:r>
      <w:proofErr w:type="spellEnd"/>
      <w:r w:rsidR="00C17A33">
        <w:t xml:space="preserve"> tilan kanssa oli myös hieman ongelmia mutta sain kaiken toimimaan haluamallani tavalla lopuksi.</w:t>
      </w:r>
    </w:p>
    <w:p w14:paraId="6EE1742B" w14:textId="77777777" w:rsidR="00872A48" w:rsidRDefault="00872A48" w:rsidP="00AF1CAB">
      <w:pPr>
        <w:pStyle w:val="LABnormal"/>
      </w:pPr>
    </w:p>
    <w:p w14:paraId="1FCBF424" w14:textId="77777777" w:rsidR="000D18D1" w:rsidRDefault="000D18D1" w:rsidP="00AF1CAB">
      <w:pPr>
        <w:pStyle w:val="LABnormal"/>
      </w:pPr>
    </w:p>
    <w:p w14:paraId="377E6A9F" w14:textId="77777777" w:rsidR="00552FF0" w:rsidRPr="00AF1CAB" w:rsidRDefault="00552FF0" w:rsidP="00AF1CAB">
      <w:pPr>
        <w:pStyle w:val="LABnormal"/>
      </w:pPr>
    </w:p>
    <w:sectPr w:rsidR="00552FF0" w:rsidRPr="00AF1CAB" w:rsidSect="0023710E">
      <w:headerReference w:type="default" r:id="rId24"/>
      <w:pgSz w:w="11906" w:h="16838"/>
      <w:pgMar w:top="1418" w:right="1418" w:bottom="1418" w:left="1701" w:header="624" w:footer="73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57F4E" w14:textId="77777777" w:rsidR="00377F7D" w:rsidRDefault="00377F7D" w:rsidP="00B64EB2">
      <w:pPr>
        <w:spacing w:after="0" w:line="240" w:lineRule="auto"/>
      </w:pPr>
      <w:r>
        <w:separator/>
      </w:r>
    </w:p>
  </w:endnote>
  <w:endnote w:type="continuationSeparator" w:id="0">
    <w:p w14:paraId="461C86F7" w14:textId="77777777" w:rsidR="00377F7D" w:rsidRDefault="00377F7D" w:rsidP="00B64EB2">
      <w:pPr>
        <w:spacing w:after="0" w:line="240" w:lineRule="auto"/>
      </w:pPr>
      <w:r>
        <w:continuationSeparator/>
      </w:r>
    </w:p>
  </w:endnote>
  <w:endnote w:type="continuationNotice" w:id="1">
    <w:p w14:paraId="7AF09439" w14:textId="77777777" w:rsidR="00377F7D" w:rsidRDefault="00377F7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B04D4" w14:textId="77777777" w:rsidR="00377F7D" w:rsidRDefault="00377F7D" w:rsidP="00B64EB2">
      <w:pPr>
        <w:spacing w:after="0" w:line="240" w:lineRule="auto"/>
      </w:pPr>
      <w:r>
        <w:separator/>
      </w:r>
    </w:p>
  </w:footnote>
  <w:footnote w:type="continuationSeparator" w:id="0">
    <w:p w14:paraId="6CCD801C" w14:textId="77777777" w:rsidR="00377F7D" w:rsidRDefault="00377F7D" w:rsidP="00B64EB2">
      <w:pPr>
        <w:spacing w:after="0" w:line="240" w:lineRule="auto"/>
      </w:pPr>
      <w:r>
        <w:continuationSeparator/>
      </w:r>
    </w:p>
  </w:footnote>
  <w:footnote w:type="continuationNotice" w:id="1">
    <w:p w14:paraId="20BCF45A" w14:textId="77777777" w:rsidR="00377F7D" w:rsidRDefault="00377F7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4AC13" w14:textId="186A0F59" w:rsidR="00425541" w:rsidRPr="00425541" w:rsidRDefault="00425541" w:rsidP="00AD019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5B87"/>
    <w:multiLevelType w:val="multilevel"/>
    <w:tmpl w:val="6AD004F6"/>
    <w:lvl w:ilvl="0">
      <w:start w:val="1"/>
      <w:numFmt w:val="bullet"/>
      <w:pStyle w:val="LAB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07516"/>
    <w:multiLevelType w:val="hybridMultilevel"/>
    <w:tmpl w:val="4B36C31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53C4F"/>
    <w:multiLevelType w:val="multilevel"/>
    <w:tmpl w:val="6170958E"/>
    <w:lvl w:ilvl="0">
      <w:start w:val="1"/>
      <w:numFmt w:val="decimal"/>
      <w:pStyle w:val="LAB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LAB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LAB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39483508"/>
    <w:multiLevelType w:val="hybridMultilevel"/>
    <w:tmpl w:val="60F285C0"/>
    <w:lvl w:ilvl="0" w:tplc="040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B285C2C"/>
    <w:multiLevelType w:val="hybridMultilevel"/>
    <w:tmpl w:val="9D184B4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54665F"/>
    <w:multiLevelType w:val="hybridMultilevel"/>
    <w:tmpl w:val="3F0AACF2"/>
    <w:lvl w:ilvl="0" w:tplc="375AE49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862580"/>
    <w:multiLevelType w:val="hybridMultilevel"/>
    <w:tmpl w:val="3C2A6918"/>
    <w:lvl w:ilvl="0" w:tplc="1B806D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F43453"/>
    <w:multiLevelType w:val="hybridMultilevel"/>
    <w:tmpl w:val="3090716A"/>
    <w:lvl w:ilvl="0" w:tplc="040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CF643C6"/>
    <w:multiLevelType w:val="multilevel"/>
    <w:tmpl w:val="34E22334"/>
    <w:styleLink w:val="Lamkbulletlist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732950">
    <w:abstractNumId w:val="4"/>
  </w:num>
  <w:num w:numId="2" w16cid:durableId="1938825899">
    <w:abstractNumId w:val="2"/>
  </w:num>
  <w:num w:numId="3" w16cid:durableId="463930077">
    <w:abstractNumId w:val="8"/>
  </w:num>
  <w:num w:numId="4" w16cid:durableId="2122532113">
    <w:abstractNumId w:val="2"/>
  </w:num>
  <w:num w:numId="5" w16cid:durableId="1099135572">
    <w:abstractNumId w:val="2"/>
  </w:num>
  <w:num w:numId="6" w16cid:durableId="1224953632">
    <w:abstractNumId w:val="2"/>
  </w:num>
  <w:num w:numId="7" w16cid:durableId="876114777">
    <w:abstractNumId w:val="2"/>
  </w:num>
  <w:num w:numId="8" w16cid:durableId="1453358635">
    <w:abstractNumId w:val="0"/>
  </w:num>
  <w:num w:numId="9" w16cid:durableId="288508826">
    <w:abstractNumId w:val="2"/>
  </w:num>
  <w:num w:numId="10" w16cid:durableId="436871272">
    <w:abstractNumId w:val="8"/>
  </w:num>
  <w:num w:numId="11" w16cid:durableId="1548640308">
    <w:abstractNumId w:val="1"/>
  </w:num>
  <w:num w:numId="12" w16cid:durableId="2075276299">
    <w:abstractNumId w:val="7"/>
  </w:num>
  <w:num w:numId="13" w16cid:durableId="82145602">
    <w:abstractNumId w:val="3"/>
  </w:num>
  <w:num w:numId="14" w16cid:durableId="41565421">
    <w:abstractNumId w:val="5"/>
  </w:num>
  <w:num w:numId="15" w16cid:durableId="11772326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130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82E"/>
    <w:rsid w:val="00000FFE"/>
    <w:rsid w:val="000168A9"/>
    <w:rsid w:val="00024FBC"/>
    <w:rsid w:val="00026BAE"/>
    <w:rsid w:val="00030F5A"/>
    <w:rsid w:val="000334C1"/>
    <w:rsid w:val="00034A96"/>
    <w:rsid w:val="0003576D"/>
    <w:rsid w:val="00085933"/>
    <w:rsid w:val="00090B50"/>
    <w:rsid w:val="00096CE9"/>
    <w:rsid w:val="000C3463"/>
    <w:rsid w:val="000C64C3"/>
    <w:rsid w:val="000D0C6B"/>
    <w:rsid w:val="000D18D1"/>
    <w:rsid w:val="00101541"/>
    <w:rsid w:val="00107DD0"/>
    <w:rsid w:val="00112B20"/>
    <w:rsid w:val="00116AFC"/>
    <w:rsid w:val="00120DD4"/>
    <w:rsid w:val="0012270A"/>
    <w:rsid w:val="00125453"/>
    <w:rsid w:val="001258BF"/>
    <w:rsid w:val="00142B63"/>
    <w:rsid w:val="001452A6"/>
    <w:rsid w:val="00157AA3"/>
    <w:rsid w:val="00172B4B"/>
    <w:rsid w:val="001744DF"/>
    <w:rsid w:val="001811C0"/>
    <w:rsid w:val="0018714B"/>
    <w:rsid w:val="0019321F"/>
    <w:rsid w:val="00195849"/>
    <w:rsid w:val="001C2478"/>
    <w:rsid w:val="001D1EB8"/>
    <w:rsid w:val="001D2D1B"/>
    <w:rsid w:val="001E4F8F"/>
    <w:rsid w:val="00234496"/>
    <w:rsid w:val="00236F28"/>
    <w:rsid w:val="0023710E"/>
    <w:rsid w:val="00244133"/>
    <w:rsid w:val="00245749"/>
    <w:rsid w:val="00270253"/>
    <w:rsid w:val="002729C5"/>
    <w:rsid w:val="00274487"/>
    <w:rsid w:val="00280916"/>
    <w:rsid w:val="00296CBF"/>
    <w:rsid w:val="002A2334"/>
    <w:rsid w:val="002A7DEC"/>
    <w:rsid w:val="002B66D3"/>
    <w:rsid w:val="002D445F"/>
    <w:rsid w:val="002E0CF8"/>
    <w:rsid w:val="002F6535"/>
    <w:rsid w:val="0030323A"/>
    <w:rsid w:val="00305E06"/>
    <w:rsid w:val="00307F96"/>
    <w:rsid w:val="0031016B"/>
    <w:rsid w:val="00317A5A"/>
    <w:rsid w:val="003207B8"/>
    <w:rsid w:val="0032418C"/>
    <w:rsid w:val="00325710"/>
    <w:rsid w:val="0032589C"/>
    <w:rsid w:val="00325AE0"/>
    <w:rsid w:val="003326F1"/>
    <w:rsid w:val="00340101"/>
    <w:rsid w:val="00346A4E"/>
    <w:rsid w:val="00354D62"/>
    <w:rsid w:val="00363AAB"/>
    <w:rsid w:val="00364177"/>
    <w:rsid w:val="00370522"/>
    <w:rsid w:val="00370771"/>
    <w:rsid w:val="00373E8B"/>
    <w:rsid w:val="00377F7D"/>
    <w:rsid w:val="00380F26"/>
    <w:rsid w:val="00384F8F"/>
    <w:rsid w:val="003959FF"/>
    <w:rsid w:val="003A06F3"/>
    <w:rsid w:val="003A33C6"/>
    <w:rsid w:val="003C0D7D"/>
    <w:rsid w:val="003D1D37"/>
    <w:rsid w:val="003D4417"/>
    <w:rsid w:val="003E0D85"/>
    <w:rsid w:val="0041198D"/>
    <w:rsid w:val="00425541"/>
    <w:rsid w:val="00427318"/>
    <w:rsid w:val="00441B52"/>
    <w:rsid w:val="00444C23"/>
    <w:rsid w:val="00457A26"/>
    <w:rsid w:val="004603CA"/>
    <w:rsid w:val="0046582E"/>
    <w:rsid w:val="0046646F"/>
    <w:rsid w:val="00467D7D"/>
    <w:rsid w:val="00472ED4"/>
    <w:rsid w:val="0048601C"/>
    <w:rsid w:val="004868AE"/>
    <w:rsid w:val="00487E83"/>
    <w:rsid w:val="00497ADB"/>
    <w:rsid w:val="004A115F"/>
    <w:rsid w:val="004A3242"/>
    <w:rsid w:val="004A6635"/>
    <w:rsid w:val="004D45EB"/>
    <w:rsid w:val="004E5306"/>
    <w:rsid w:val="004F3053"/>
    <w:rsid w:val="004F5152"/>
    <w:rsid w:val="004F5ED0"/>
    <w:rsid w:val="004F7C3B"/>
    <w:rsid w:val="00502D52"/>
    <w:rsid w:val="00502E05"/>
    <w:rsid w:val="00503F4F"/>
    <w:rsid w:val="00513C40"/>
    <w:rsid w:val="00515A88"/>
    <w:rsid w:val="00516A54"/>
    <w:rsid w:val="00516FB7"/>
    <w:rsid w:val="0051781C"/>
    <w:rsid w:val="0052470B"/>
    <w:rsid w:val="005314AA"/>
    <w:rsid w:val="00550095"/>
    <w:rsid w:val="00551C45"/>
    <w:rsid w:val="00552FF0"/>
    <w:rsid w:val="00555930"/>
    <w:rsid w:val="00557615"/>
    <w:rsid w:val="00570770"/>
    <w:rsid w:val="005732E5"/>
    <w:rsid w:val="005777BF"/>
    <w:rsid w:val="00590972"/>
    <w:rsid w:val="00593818"/>
    <w:rsid w:val="005A3895"/>
    <w:rsid w:val="005A4881"/>
    <w:rsid w:val="005C255A"/>
    <w:rsid w:val="005C5C56"/>
    <w:rsid w:val="005D45C7"/>
    <w:rsid w:val="005D6C8C"/>
    <w:rsid w:val="005E1178"/>
    <w:rsid w:val="005E2331"/>
    <w:rsid w:val="005E7D49"/>
    <w:rsid w:val="006000AA"/>
    <w:rsid w:val="006075A5"/>
    <w:rsid w:val="0061680C"/>
    <w:rsid w:val="00641C3D"/>
    <w:rsid w:val="006466FD"/>
    <w:rsid w:val="00646BEC"/>
    <w:rsid w:val="00682C9B"/>
    <w:rsid w:val="00684C00"/>
    <w:rsid w:val="00686A49"/>
    <w:rsid w:val="00695B7A"/>
    <w:rsid w:val="006A6371"/>
    <w:rsid w:val="006B05EA"/>
    <w:rsid w:val="006B48DA"/>
    <w:rsid w:val="006B49CE"/>
    <w:rsid w:val="006B5624"/>
    <w:rsid w:val="006C2106"/>
    <w:rsid w:val="006C4800"/>
    <w:rsid w:val="006C71A2"/>
    <w:rsid w:val="006C7494"/>
    <w:rsid w:val="006C78B2"/>
    <w:rsid w:val="006D06F6"/>
    <w:rsid w:val="006D7336"/>
    <w:rsid w:val="006F5064"/>
    <w:rsid w:val="0070133A"/>
    <w:rsid w:val="00703AB7"/>
    <w:rsid w:val="00714C92"/>
    <w:rsid w:val="00737747"/>
    <w:rsid w:val="00740A4D"/>
    <w:rsid w:val="00741974"/>
    <w:rsid w:val="00747F22"/>
    <w:rsid w:val="00751023"/>
    <w:rsid w:val="007755E6"/>
    <w:rsid w:val="00786EB9"/>
    <w:rsid w:val="0078740B"/>
    <w:rsid w:val="007973A6"/>
    <w:rsid w:val="007A0D26"/>
    <w:rsid w:val="007B6147"/>
    <w:rsid w:val="007C0306"/>
    <w:rsid w:val="007E6124"/>
    <w:rsid w:val="007E768C"/>
    <w:rsid w:val="007F416C"/>
    <w:rsid w:val="008117A4"/>
    <w:rsid w:val="00813B86"/>
    <w:rsid w:val="00834FB3"/>
    <w:rsid w:val="00844710"/>
    <w:rsid w:val="00854339"/>
    <w:rsid w:val="008610B8"/>
    <w:rsid w:val="00862B87"/>
    <w:rsid w:val="008652CC"/>
    <w:rsid w:val="00872A48"/>
    <w:rsid w:val="00885CE1"/>
    <w:rsid w:val="00893B33"/>
    <w:rsid w:val="008B537D"/>
    <w:rsid w:val="008C1175"/>
    <w:rsid w:val="008C2C05"/>
    <w:rsid w:val="008E0DAB"/>
    <w:rsid w:val="008F2197"/>
    <w:rsid w:val="008F3094"/>
    <w:rsid w:val="008F40AF"/>
    <w:rsid w:val="00904126"/>
    <w:rsid w:val="00936448"/>
    <w:rsid w:val="00940E63"/>
    <w:rsid w:val="00941B26"/>
    <w:rsid w:val="009670F9"/>
    <w:rsid w:val="00972732"/>
    <w:rsid w:val="009748E5"/>
    <w:rsid w:val="00987F2C"/>
    <w:rsid w:val="0099677A"/>
    <w:rsid w:val="009A46E6"/>
    <w:rsid w:val="009C42D1"/>
    <w:rsid w:val="009D0945"/>
    <w:rsid w:val="009D664F"/>
    <w:rsid w:val="009E26DD"/>
    <w:rsid w:val="009E7DE6"/>
    <w:rsid w:val="009F29B1"/>
    <w:rsid w:val="00A069EE"/>
    <w:rsid w:val="00A1685B"/>
    <w:rsid w:val="00A4093E"/>
    <w:rsid w:val="00A42A39"/>
    <w:rsid w:val="00A52FF4"/>
    <w:rsid w:val="00A54B6A"/>
    <w:rsid w:val="00A76197"/>
    <w:rsid w:val="00A7730D"/>
    <w:rsid w:val="00A82428"/>
    <w:rsid w:val="00A871BC"/>
    <w:rsid w:val="00A95EBA"/>
    <w:rsid w:val="00AA1080"/>
    <w:rsid w:val="00AB3749"/>
    <w:rsid w:val="00AB7D5D"/>
    <w:rsid w:val="00AC20D2"/>
    <w:rsid w:val="00AD0192"/>
    <w:rsid w:val="00AF1CAB"/>
    <w:rsid w:val="00AF6539"/>
    <w:rsid w:val="00AF76D0"/>
    <w:rsid w:val="00B11275"/>
    <w:rsid w:val="00B12A79"/>
    <w:rsid w:val="00B20353"/>
    <w:rsid w:val="00B21262"/>
    <w:rsid w:val="00B25837"/>
    <w:rsid w:val="00B47AEE"/>
    <w:rsid w:val="00B64EB2"/>
    <w:rsid w:val="00B66A74"/>
    <w:rsid w:val="00B7535F"/>
    <w:rsid w:val="00B86BFD"/>
    <w:rsid w:val="00BA407D"/>
    <w:rsid w:val="00BA6E05"/>
    <w:rsid w:val="00BB545D"/>
    <w:rsid w:val="00BB6EED"/>
    <w:rsid w:val="00BC60A0"/>
    <w:rsid w:val="00BC75DE"/>
    <w:rsid w:val="00BD5D99"/>
    <w:rsid w:val="00BE26E9"/>
    <w:rsid w:val="00C17A33"/>
    <w:rsid w:val="00C3774C"/>
    <w:rsid w:val="00C65A6F"/>
    <w:rsid w:val="00C67CE0"/>
    <w:rsid w:val="00C84458"/>
    <w:rsid w:val="00C87299"/>
    <w:rsid w:val="00C92540"/>
    <w:rsid w:val="00CA0161"/>
    <w:rsid w:val="00CA348C"/>
    <w:rsid w:val="00CA34BE"/>
    <w:rsid w:val="00CB420E"/>
    <w:rsid w:val="00CE2B6F"/>
    <w:rsid w:val="00CE71F5"/>
    <w:rsid w:val="00CF29AF"/>
    <w:rsid w:val="00D069FC"/>
    <w:rsid w:val="00D06B53"/>
    <w:rsid w:val="00D121BF"/>
    <w:rsid w:val="00D17CB7"/>
    <w:rsid w:val="00D27F19"/>
    <w:rsid w:val="00D46729"/>
    <w:rsid w:val="00D50F95"/>
    <w:rsid w:val="00D51F29"/>
    <w:rsid w:val="00D63DA7"/>
    <w:rsid w:val="00D71DC8"/>
    <w:rsid w:val="00D913AE"/>
    <w:rsid w:val="00D91C1A"/>
    <w:rsid w:val="00D95381"/>
    <w:rsid w:val="00DA4923"/>
    <w:rsid w:val="00DB05CE"/>
    <w:rsid w:val="00DC7623"/>
    <w:rsid w:val="00DD18EF"/>
    <w:rsid w:val="00DD7D7B"/>
    <w:rsid w:val="00E06E1E"/>
    <w:rsid w:val="00E139D8"/>
    <w:rsid w:val="00E14332"/>
    <w:rsid w:val="00E27A53"/>
    <w:rsid w:val="00E3566E"/>
    <w:rsid w:val="00E47149"/>
    <w:rsid w:val="00E5365C"/>
    <w:rsid w:val="00E57673"/>
    <w:rsid w:val="00E60AE3"/>
    <w:rsid w:val="00E6183D"/>
    <w:rsid w:val="00E703CF"/>
    <w:rsid w:val="00E7364F"/>
    <w:rsid w:val="00E77B9D"/>
    <w:rsid w:val="00E855CC"/>
    <w:rsid w:val="00E93B96"/>
    <w:rsid w:val="00E94F81"/>
    <w:rsid w:val="00EA2613"/>
    <w:rsid w:val="00EA38CE"/>
    <w:rsid w:val="00EA54FD"/>
    <w:rsid w:val="00EA7461"/>
    <w:rsid w:val="00EB488C"/>
    <w:rsid w:val="00EC052A"/>
    <w:rsid w:val="00EF793F"/>
    <w:rsid w:val="00F15B20"/>
    <w:rsid w:val="00F41179"/>
    <w:rsid w:val="00F44510"/>
    <w:rsid w:val="00F55A2F"/>
    <w:rsid w:val="00F560AB"/>
    <w:rsid w:val="00F95DD0"/>
    <w:rsid w:val="00FA6CAA"/>
    <w:rsid w:val="00FB6066"/>
    <w:rsid w:val="00FC2CA4"/>
    <w:rsid w:val="00FD6567"/>
    <w:rsid w:val="0EEB63E6"/>
    <w:rsid w:val="7CA4B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1F2510"/>
  <w15:chartTrackingRefBased/>
  <w15:docId w15:val="{5B0F7F73-2141-4F5D-AF9D-5C9FF0416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D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1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1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4E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EB2"/>
  </w:style>
  <w:style w:type="paragraph" w:styleId="Footer">
    <w:name w:val="footer"/>
    <w:basedOn w:val="Normal"/>
    <w:link w:val="FooterChar"/>
    <w:uiPriority w:val="99"/>
    <w:unhideWhenUsed/>
    <w:rsid w:val="00B64E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EB2"/>
  </w:style>
  <w:style w:type="paragraph" w:customStyle="1" w:styleId="LABcoverpage">
    <w:name w:val="LAB_coverpage"/>
    <w:basedOn w:val="Header"/>
    <w:link w:val="LABcoverpageChar"/>
    <w:qFormat/>
    <w:rsid w:val="00684C00"/>
    <w:rPr>
      <w:rFonts w:ascii="Arial" w:hAnsi="Arial"/>
      <w:sz w:val="24"/>
    </w:rPr>
  </w:style>
  <w:style w:type="paragraph" w:styleId="NoSpacing">
    <w:name w:val="No Spacing"/>
    <w:link w:val="NoSpacingChar"/>
    <w:uiPriority w:val="1"/>
    <w:qFormat/>
    <w:rsid w:val="00B64EB2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64EB2"/>
    <w:rPr>
      <w:rFonts w:eastAsiaTheme="minorEastAsia"/>
      <w:lang w:val="en-US"/>
    </w:rPr>
  </w:style>
  <w:style w:type="paragraph" w:customStyle="1" w:styleId="LAMKcoverTitle">
    <w:name w:val="LAMK cover Title"/>
    <w:basedOn w:val="Normal"/>
    <w:rsid w:val="001811C0"/>
    <w:pPr>
      <w:suppressAutoHyphens/>
      <w:autoSpaceDE w:val="0"/>
      <w:autoSpaceDN w:val="0"/>
      <w:spacing w:after="240" w:line="360" w:lineRule="auto"/>
    </w:pPr>
    <w:rPr>
      <w:rFonts w:ascii="Arial" w:eastAsia="Times New Roman" w:hAnsi="Arial" w:cs="Times New Roman"/>
      <w:caps/>
      <w:sz w:val="40"/>
      <w:szCs w:val="40"/>
      <w:lang w:eastAsia="fi-FI"/>
    </w:rPr>
  </w:style>
  <w:style w:type="paragraph" w:customStyle="1" w:styleId="LAMKcoversubtitle">
    <w:name w:val="LAMK cover subtitle"/>
    <w:basedOn w:val="Normal"/>
    <w:rsid w:val="001811C0"/>
    <w:pPr>
      <w:suppressAutoHyphens/>
      <w:autoSpaceDE w:val="0"/>
      <w:autoSpaceDN w:val="0"/>
      <w:spacing w:after="240" w:line="360" w:lineRule="auto"/>
    </w:pPr>
    <w:rPr>
      <w:rFonts w:ascii="Arial" w:eastAsia="Times New Roman" w:hAnsi="Arial" w:cs="Times New Roman"/>
      <w:sz w:val="28"/>
      <w:szCs w:val="28"/>
      <w:lang w:eastAsia="fi-FI"/>
    </w:rPr>
  </w:style>
  <w:style w:type="character" w:styleId="PlaceholderText">
    <w:name w:val="Placeholder Text"/>
    <w:basedOn w:val="DefaultParagraphFont"/>
    <w:uiPriority w:val="99"/>
    <w:semiHidden/>
    <w:rsid w:val="003D4417"/>
    <w:rPr>
      <w:color w:val="808080"/>
    </w:rPr>
  </w:style>
  <w:style w:type="paragraph" w:customStyle="1" w:styleId="LAMKcoverauthorinfo">
    <w:name w:val="LAMK cover author info"/>
    <w:basedOn w:val="Normal"/>
    <w:rsid w:val="001811C0"/>
    <w:pPr>
      <w:suppressAutoHyphens/>
      <w:autoSpaceDE w:val="0"/>
      <w:autoSpaceDN w:val="0"/>
      <w:spacing w:after="0" w:line="240" w:lineRule="auto"/>
    </w:pPr>
    <w:rPr>
      <w:rFonts w:ascii="Arial" w:eastAsia="Times New Roman" w:hAnsi="Arial" w:cs="Times New Roman"/>
      <w:szCs w:val="24"/>
      <w:lang w:eastAsia="fi-FI"/>
    </w:rPr>
  </w:style>
  <w:style w:type="paragraph" w:customStyle="1" w:styleId="LAMKabstract">
    <w:name w:val="LAMK abstract"/>
    <w:link w:val="LAMKabstractChar"/>
    <w:rsid w:val="00593818"/>
    <w:pPr>
      <w:spacing w:after="120" w:line="240" w:lineRule="auto"/>
    </w:pPr>
    <w:rPr>
      <w:rFonts w:ascii="Arial" w:eastAsia="Times New Roman" w:hAnsi="Arial" w:cs="Times New Roman"/>
      <w:sz w:val="20"/>
      <w:szCs w:val="20"/>
      <w:lang w:eastAsia="fi-FI"/>
    </w:rPr>
  </w:style>
  <w:style w:type="character" w:styleId="Hyperlink">
    <w:name w:val="Hyperlink"/>
    <w:uiPriority w:val="99"/>
    <w:unhideWhenUsed/>
    <w:rsid w:val="00E93B96"/>
    <w:rPr>
      <w:color w:val="0563C1"/>
      <w:u w:val="single"/>
    </w:rPr>
  </w:style>
  <w:style w:type="paragraph" w:customStyle="1" w:styleId="LABabstracttext">
    <w:name w:val="LAB abstract text"/>
    <w:basedOn w:val="LAMKabstract"/>
    <w:link w:val="LABabstracttextChar"/>
    <w:qFormat/>
    <w:rsid w:val="00593818"/>
    <w:pPr>
      <w:spacing w:before="120"/>
    </w:pPr>
    <w:rPr>
      <w:sz w:val="22"/>
    </w:rPr>
  </w:style>
  <w:style w:type="character" w:customStyle="1" w:styleId="LAMKabstractChar">
    <w:name w:val="LAMK abstract Char"/>
    <w:basedOn w:val="DefaultParagraphFont"/>
    <w:link w:val="LAMKabstract"/>
    <w:rsid w:val="00593818"/>
    <w:rPr>
      <w:rFonts w:ascii="Arial" w:eastAsia="Times New Roman" w:hAnsi="Arial" w:cs="Times New Roman"/>
      <w:sz w:val="20"/>
      <w:szCs w:val="20"/>
      <w:lang w:eastAsia="fi-FI"/>
    </w:rPr>
  </w:style>
  <w:style w:type="character" w:customStyle="1" w:styleId="LABabstracttextChar">
    <w:name w:val="LAB abstract text Char"/>
    <w:basedOn w:val="LAMKabstractChar"/>
    <w:link w:val="LABabstracttext"/>
    <w:rsid w:val="00593818"/>
    <w:rPr>
      <w:rFonts w:ascii="Arial" w:eastAsia="Times New Roman" w:hAnsi="Arial" w:cs="Times New Roman"/>
      <w:sz w:val="20"/>
      <w:szCs w:val="20"/>
      <w:lang w:eastAsia="fi-FI"/>
    </w:rPr>
  </w:style>
  <w:style w:type="paragraph" w:customStyle="1" w:styleId="Calibri14">
    <w:name w:val="Calibri 14"/>
    <w:link w:val="Calibri14Char"/>
    <w:rsid w:val="008F40AF"/>
    <w:pPr>
      <w:spacing w:after="0" w:line="240" w:lineRule="auto"/>
    </w:pPr>
    <w:rPr>
      <w:rFonts w:ascii="Calibri" w:eastAsia="Times New Roman" w:hAnsi="Calibri" w:cs="Arial"/>
      <w:iCs/>
      <w:color w:val="000000"/>
      <w:sz w:val="28"/>
      <w:szCs w:val="28"/>
      <w:lang w:eastAsia="fi-FI"/>
    </w:rPr>
  </w:style>
  <w:style w:type="character" w:customStyle="1" w:styleId="Calibri14Char">
    <w:name w:val="Calibri 14 Char"/>
    <w:link w:val="Calibri14"/>
    <w:rsid w:val="008F40AF"/>
    <w:rPr>
      <w:rFonts w:ascii="Calibri" w:eastAsia="Times New Roman" w:hAnsi="Calibri" w:cs="Arial"/>
      <w:iCs/>
      <w:color w:val="000000"/>
      <w:sz w:val="28"/>
      <w:szCs w:val="28"/>
      <w:lang w:eastAsia="fi-FI"/>
    </w:rPr>
  </w:style>
  <w:style w:type="character" w:customStyle="1" w:styleId="Heading1Char">
    <w:name w:val="Heading 1 Char"/>
    <w:basedOn w:val="DefaultParagraphFont"/>
    <w:link w:val="Heading1"/>
    <w:uiPriority w:val="9"/>
    <w:rsid w:val="00120D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LABHeading1">
    <w:name w:val="LAB Heading 1"/>
    <w:basedOn w:val="Heading1"/>
    <w:next w:val="LABnormal"/>
    <w:qFormat/>
    <w:rsid w:val="00B86BFD"/>
    <w:pPr>
      <w:numPr>
        <w:numId w:val="9"/>
      </w:numPr>
      <w:spacing w:after="240" w:line="360" w:lineRule="auto"/>
      <w:ind w:left="431" w:hanging="431"/>
    </w:pPr>
    <w:rPr>
      <w:rFonts w:ascii="Arial" w:hAnsi="Arial" w:cs="Arial"/>
      <w:b/>
      <w:color w:val="000000" w:themeColor="text1"/>
      <w:sz w:val="24"/>
      <w:szCs w:val="22"/>
    </w:rPr>
  </w:style>
  <w:style w:type="paragraph" w:customStyle="1" w:styleId="LABnormal">
    <w:name w:val="LAB normal"/>
    <w:basedOn w:val="Normal"/>
    <w:link w:val="LABnormalChar"/>
    <w:qFormat/>
    <w:rsid w:val="00684C00"/>
    <w:pPr>
      <w:spacing w:before="160" w:line="360" w:lineRule="auto"/>
      <w:jc w:val="both"/>
    </w:pPr>
    <w:rPr>
      <w:rFonts w:ascii="Arial" w:hAnsi="Arial" w:cs="Arial"/>
    </w:rPr>
  </w:style>
  <w:style w:type="paragraph" w:customStyle="1" w:styleId="LABHeading2">
    <w:name w:val="LAB Heading 2"/>
    <w:basedOn w:val="Heading2"/>
    <w:next w:val="LABnormal"/>
    <w:qFormat/>
    <w:rsid w:val="00A7730D"/>
    <w:pPr>
      <w:numPr>
        <w:ilvl w:val="1"/>
        <w:numId w:val="9"/>
      </w:numPr>
      <w:spacing w:before="240" w:after="240" w:line="360" w:lineRule="auto"/>
    </w:pPr>
    <w:rPr>
      <w:rFonts w:ascii="Arial" w:hAnsi="Arial" w:cs="Arial"/>
      <w:color w:val="000000" w:themeColor="text1"/>
      <w:sz w:val="24"/>
      <w:szCs w:val="22"/>
    </w:rPr>
  </w:style>
  <w:style w:type="paragraph" w:customStyle="1" w:styleId="LABHeading3">
    <w:name w:val="LAB Heading 3"/>
    <w:basedOn w:val="Heading3"/>
    <w:next w:val="LABnormal"/>
    <w:qFormat/>
    <w:rsid w:val="00A7730D"/>
    <w:pPr>
      <w:numPr>
        <w:ilvl w:val="2"/>
        <w:numId w:val="9"/>
      </w:numPr>
      <w:spacing w:before="240" w:after="240" w:line="360" w:lineRule="auto"/>
    </w:pPr>
    <w:rPr>
      <w:rFonts w:ascii="Arial" w:hAnsi="Arial" w:cs="Arial"/>
      <w:color w:val="000000" w:themeColor="text1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16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LABNon-numberedheading">
    <w:name w:val="LAB Non-numbered heading"/>
    <w:basedOn w:val="LABHeading1"/>
    <w:next w:val="LABnormal"/>
    <w:qFormat/>
    <w:rsid w:val="00A7730D"/>
    <w:pPr>
      <w:numPr>
        <w:numId w:val="0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A016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A7730D"/>
    <w:pPr>
      <w:outlineLvl w:val="9"/>
    </w:pPr>
    <w:rPr>
      <w:lang w:eastAsia="fi-FI"/>
    </w:rPr>
  </w:style>
  <w:style w:type="paragraph" w:styleId="TOC1">
    <w:name w:val="toc 1"/>
    <w:basedOn w:val="Normal"/>
    <w:next w:val="Normal"/>
    <w:autoRedefine/>
    <w:uiPriority w:val="39"/>
    <w:unhideWhenUsed/>
    <w:rsid w:val="005D45C7"/>
    <w:pPr>
      <w:tabs>
        <w:tab w:val="left" w:pos="440"/>
        <w:tab w:val="right" w:leader="dot" w:pos="8777"/>
      </w:tabs>
      <w:spacing w:before="120" w:after="120"/>
    </w:pPr>
    <w:rPr>
      <w:rFonts w:ascii="Arial" w:hAnsi="Arial" w:cstheme="minorHAnsi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A7730D"/>
    <w:pPr>
      <w:spacing w:after="100"/>
      <w:ind w:left="220"/>
    </w:pPr>
    <w:rPr>
      <w:rFonts w:ascii="Arial" w:hAnsi="Arial"/>
    </w:rPr>
  </w:style>
  <w:style w:type="paragraph" w:styleId="TOC3">
    <w:name w:val="toc 3"/>
    <w:basedOn w:val="Normal"/>
    <w:next w:val="Normal"/>
    <w:autoRedefine/>
    <w:uiPriority w:val="39"/>
    <w:unhideWhenUsed/>
    <w:rsid w:val="00A7730D"/>
    <w:pPr>
      <w:spacing w:after="100"/>
      <w:ind w:left="440"/>
    </w:pPr>
    <w:rPr>
      <w:rFonts w:ascii="Arial" w:hAnsi="Arial"/>
    </w:rPr>
  </w:style>
  <w:style w:type="paragraph" w:customStyle="1" w:styleId="LABTOCHEading">
    <w:name w:val="LAB TOC HEading"/>
    <w:basedOn w:val="TOCHeading"/>
    <w:link w:val="LABTOCHEadingChar"/>
    <w:qFormat/>
    <w:rsid w:val="00684C00"/>
    <w:pPr>
      <w:spacing w:after="240"/>
    </w:pPr>
    <w:rPr>
      <w:rFonts w:ascii="Arial" w:hAnsi="Arial"/>
      <w:caps/>
      <w:color w:val="000000" w:themeColor="text1"/>
      <w:sz w:val="24"/>
    </w:rPr>
  </w:style>
  <w:style w:type="paragraph" w:customStyle="1" w:styleId="LABreferences">
    <w:name w:val="LAB references"/>
    <w:basedOn w:val="LABnormal"/>
    <w:qFormat/>
    <w:rsid w:val="003C0D7D"/>
    <w:pPr>
      <w:suppressAutoHyphens/>
      <w:jc w:val="left"/>
    </w:pPr>
  </w:style>
  <w:style w:type="paragraph" w:customStyle="1" w:styleId="LABcitation">
    <w:name w:val="LAB citation"/>
    <w:basedOn w:val="LABnormal"/>
    <w:qFormat/>
    <w:rsid w:val="00A7730D"/>
    <w:pPr>
      <w:ind w:left="567"/>
    </w:pPr>
    <w:rPr>
      <w:i/>
    </w:rPr>
  </w:style>
  <w:style w:type="character" w:styleId="CommentReference">
    <w:name w:val="annotation reference"/>
    <w:basedOn w:val="DefaultParagraphFont"/>
    <w:uiPriority w:val="99"/>
    <w:semiHidden/>
    <w:unhideWhenUsed/>
    <w:rsid w:val="00A761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61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61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61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619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61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6197"/>
    <w:rPr>
      <w:rFonts w:ascii="Segoe UI" w:hAnsi="Segoe UI" w:cs="Segoe UI"/>
      <w:sz w:val="18"/>
      <w:szCs w:val="18"/>
    </w:rPr>
  </w:style>
  <w:style w:type="character" w:customStyle="1" w:styleId="Ratkaisematonmaininta1">
    <w:name w:val="Ratkaisematon maininta1"/>
    <w:basedOn w:val="DefaultParagraphFont"/>
    <w:uiPriority w:val="99"/>
    <w:semiHidden/>
    <w:unhideWhenUsed/>
    <w:rsid w:val="00DB05CE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E57673"/>
    <w:rPr>
      <w:color w:val="954F72" w:themeColor="followedHyperlink"/>
      <w:u w:val="single"/>
    </w:rPr>
  </w:style>
  <w:style w:type="numbering" w:customStyle="1" w:styleId="Lamkbulletlist">
    <w:name w:val="Lamk_bullet_list"/>
    <w:uiPriority w:val="99"/>
    <w:rsid w:val="00A7730D"/>
    <w:pPr>
      <w:numPr>
        <w:numId w:val="3"/>
      </w:numPr>
    </w:pPr>
  </w:style>
  <w:style w:type="paragraph" w:styleId="Caption">
    <w:name w:val="caption"/>
    <w:basedOn w:val="LABnormal"/>
    <w:next w:val="LABnormal"/>
    <w:uiPriority w:val="35"/>
    <w:unhideWhenUsed/>
    <w:qFormat/>
    <w:rsid w:val="00A7730D"/>
    <w:pPr>
      <w:spacing w:after="320" w:line="240" w:lineRule="auto"/>
    </w:pPr>
    <w:rPr>
      <w:iCs/>
      <w:szCs w:val="18"/>
    </w:rPr>
  </w:style>
  <w:style w:type="paragraph" w:customStyle="1" w:styleId="LABbulletlist">
    <w:name w:val="LAB bullet list"/>
    <w:basedOn w:val="LABnormal"/>
    <w:qFormat/>
    <w:rsid w:val="00A7730D"/>
    <w:pPr>
      <w:numPr>
        <w:numId w:val="8"/>
      </w:numPr>
      <w:spacing w:before="0" w:after="0"/>
    </w:pPr>
  </w:style>
  <w:style w:type="paragraph" w:customStyle="1" w:styleId="LABnon-numberedsubtitlebolded">
    <w:name w:val="LAB non-numbered subtitle (bolded)"/>
    <w:basedOn w:val="LABnormal"/>
    <w:next w:val="LABnormal"/>
    <w:qFormat/>
    <w:rsid w:val="00A7730D"/>
    <w:pPr>
      <w:keepNext/>
    </w:pPr>
    <w:rPr>
      <w:b/>
    </w:rPr>
  </w:style>
  <w:style w:type="paragraph" w:customStyle="1" w:styleId="LABTOCHeading0">
    <w:name w:val="LAB TOC Heading"/>
    <w:basedOn w:val="TOCHeading"/>
    <w:qFormat/>
    <w:rsid w:val="00684C00"/>
    <w:pPr>
      <w:spacing w:after="240" w:line="360" w:lineRule="auto"/>
    </w:pPr>
    <w:rPr>
      <w:rFonts w:ascii="Arial" w:hAnsi="Arial"/>
      <w:caps/>
      <w:color w:val="000000" w:themeColor="text1"/>
      <w:sz w:val="24"/>
    </w:rPr>
  </w:style>
  <w:style w:type="paragraph" w:customStyle="1" w:styleId="Tiivistelm">
    <w:name w:val="Tiivistelmä"/>
    <w:basedOn w:val="Normal"/>
    <w:link w:val="TiivistelmChar"/>
    <w:qFormat/>
    <w:rsid w:val="00AC20D2"/>
    <w:pPr>
      <w:spacing w:after="240" w:line="240" w:lineRule="auto"/>
      <w:jc w:val="both"/>
    </w:pPr>
    <w:rPr>
      <w:rFonts w:ascii="Arial" w:eastAsia="Calibri" w:hAnsi="Arial" w:cs="Arial"/>
      <w:sz w:val="24"/>
      <w:szCs w:val="24"/>
    </w:rPr>
  </w:style>
  <w:style w:type="character" w:customStyle="1" w:styleId="TiivistelmChar">
    <w:name w:val="Tiivistelmä Char"/>
    <w:basedOn w:val="DefaultParagraphFont"/>
    <w:link w:val="Tiivistelm"/>
    <w:rsid w:val="00AC20D2"/>
    <w:rPr>
      <w:rFonts w:ascii="Arial" w:eastAsia="Calibri" w:hAnsi="Arial" w:cs="Arial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2418C"/>
    <w:rPr>
      <w:color w:val="605E5C"/>
      <w:shd w:val="clear" w:color="auto" w:fill="E1DFDD"/>
    </w:rPr>
  </w:style>
  <w:style w:type="character" w:customStyle="1" w:styleId="tlid-translation">
    <w:name w:val="tlid-translation"/>
    <w:basedOn w:val="DefaultParagraphFont"/>
    <w:rsid w:val="00D069FC"/>
  </w:style>
  <w:style w:type="paragraph" w:customStyle="1" w:styleId="LABAttachment">
    <w:name w:val="LAB Attachment"/>
    <w:basedOn w:val="LABnormal"/>
    <w:link w:val="LABAttachmentChar"/>
    <w:qFormat/>
    <w:rsid w:val="005D45C7"/>
    <w:rPr>
      <w:rFonts w:cstheme="majorHAnsi"/>
    </w:rPr>
  </w:style>
  <w:style w:type="character" w:customStyle="1" w:styleId="TOCHeadingChar">
    <w:name w:val="TOC Heading Char"/>
    <w:basedOn w:val="Heading1Char"/>
    <w:link w:val="TOCHeading"/>
    <w:uiPriority w:val="39"/>
    <w:rsid w:val="0042731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fi-FI"/>
    </w:rPr>
  </w:style>
  <w:style w:type="character" w:customStyle="1" w:styleId="LABTOCHEadingChar">
    <w:name w:val="LAB TOC HEading Char"/>
    <w:basedOn w:val="TOCHeadingChar"/>
    <w:link w:val="LABTOCHEading"/>
    <w:rsid w:val="00427318"/>
    <w:rPr>
      <w:rFonts w:ascii="Arial" w:eastAsiaTheme="majorEastAsia" w:hAnsi="Arial" w:cstheme="majorBidi"/>
      <w:caps/>
      <w:color w:val="000000" w:themeColor="text1"/>
      <w:sz w:val="24"/>
      <w:szCs w:val="32"/>
      <w:lang w:eastAsia="fi-FI"/>
    </w:rPr>
  </w:style>
  <w:style w:type="character" w:customStyle="1" w:styleId="LABAttachmentChar">
    <w:name w:val="LAB Attachment Char"/>
    <w:basedOn w:val="LABTOCHEadingChar"/>
    <w:link w:val="LABAttachment"/>
    <w:rsid w:val="005D45C7"/>
    <w:rPr>
      <w:rFonts w:ascii="Arial" w:eastAsiaTheme="majorEastAsia" w:hAnsi="Arial" w:cstheme="majorHAnsi"/>
      <w:caps w:val="0"/>
      <w:color w:val="000000" w:themeColor="text1"/>
      <w:sz w:val="24"/>
      <w:szCs w:val="32"/>
      <w:lang w:eastAsia="fi-FI"/>
    </w:rPr>
  </w:style>
  <w:style w:type="paragraph" w:customStyle="1" w:styleId="LABThesisTitle">
    <w:name w:val="LAB Thesis Title"/>
    <w:basedOn w:val="LABcoverpage"/>
    <w:link w:val="LABThesisTitleChar"/>
    <w:qFormat/>
    <w:rsid w:val="00BB545D"/>
    <w:pPr>
      <w:spacing w:line="360" w:lineRule="auto"/>
    </w:pPr>
    <w:rPr>
      <w:b/>
      <w:sz w:val="40"/>
    </w:rPr>
  </w:style>
  <w:style w:type="paragraph" w:customStyle="1" w:styleId="LABContent">
    <w:name w:val="LAB Content"/>
    <w:basedOn w:val="LABnormal"/>
    <w:link w:val="LABContentChar"/>
    <w:qFormat/>
    <w:rsid w:val="005D45C7"/>
    <w:rPr>
      <w:lang w:val="en-US"/>
    </w:rPr>
  </w:style>
  <w:style w:type="character" w:customStyle="1" w:styleId="LABcoverpageChar">
    <w:name w:val="LAB_coverpage Char"/>
    <w:basedOn w:val="HeaderChar"/>
    <w:link w:val="LABcoverpage"/>
    <w:rsid w:val="00380F26"/>
    <w:rPr>
      <w:rFonts w:ascii="Arial" w:hAnsi="Arial"/>
      <w:sz w:val="24"/>
    </w:rPr>
  </w:style>
  <w:style w:type="character" w:customStyle="1" w:styleId="LABThesisTitleChar">
    <w:name w:val="LAB Thesis Title Char"/>
    <w:basedOn w:val="LABcoverpageChar"/>
    <w:link w:val="LABThesisTitle"/>
    <w:rsid w:val="00BB545D"/>
    <w:rPr>
      <w:rFonts w:ascii="Arial" w:hAnsi="Arial"/>
      <w:b/>
      <w:sz w:val="40"/>
    </w:rPr>
  </w:style>
  <w:style w:type="character" w:customStyle="1" w:styleId="LABnormalChar">
    <w:name w:val="LAB normal Char"/>
    <w:basedOn w:val="DefaultParagraphFont"/>
    <w:link w:val="LABnormal"/>
    <w:rsid w:val="005D45C7"/>
    <w:rPr>
      <w:rFonts w:ascii="Arial" w:hAnsi="Arial" w:cs="Arial"/>
    </w:rPr>
  </w:style>
  <w:style w:type="character" w:customStyle="1" w:styleId="LABContentChar">
    <w:name w:val="LAB Content Char"/>
    <w:basedOn w:val="LABnormalChar"/>
    <w:link w:val="LABContent"/>
    <w:rsid w:val="005D45C7"/>
    <w:rPr>
      <w:rFonts w:ascii="Arial" w:hAnsi="Arial" w:cs="Arial"/>
      <w:lang w:val="en-US"/>
    </w:rPr>
  </w:style>
  <w:style w:type="paragraph" w:customStyle="1" w:styleId="LABThesisSubtitle">
    <w:name w:val="LAB Thesis Subtitle"/>
    <w:basedOn w:val="LABThesisTitle"/>
    <w:link w:val="LABThesisSubtitleChar"/>
    <w:qFormat/>
    <w:rsid w:val="00BB545D"/>
    <w:rPr>
      <w:sz w:val="28"/>
    </w:rPr>
  </w:style>
  <w:style w:type="character" w:customStyle="1" w:styleId="LABThesisSubtitleChar">
    <w:name w:val="LAB Thesis Subtitle Char"/>
    <w:basedOn w:val="LABThesisTitleChar"/>
    <w:link w:val="LABThesisSubtitle"/>
    <w:rsid w:val="00BB545D"/>
    <w:rPr>
      <w:rFonts w:ascii="Arial" w:hAnsi="Arial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3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52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85293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893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36035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78511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591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rka\AppData\Local\Temp\lamk-opinnaytetyopohj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7464419614E90546951EC9E057562AF6" ma:contentTypeVersion="6" ma:contentTypeDescription="Luo uusi asiakirja." ma:contentTypeScope="" ma:versionID="53ba154faa34b0b276bebe40863a3a7c">
  <xsd:schema xmlns:xsd="http://www.w3.org/2001/XMLSchema" xmlns:xs="http://www.w3.org/2001/XMLSchema" xmlns:p="http://schemas.microsoft.com/office/2006/metadata/properties" xmlns:ns2="dde4a591-1c63-4179-ae0c-20e82af5babd" targetNamespace="http://schemas.microsoft.com/office/2006/metadata/properties" ma:root="true" ma:fieldsID="7844f67bbd6f500b0f0af726af44b8c1" ns2:_="">
    <xsd:import namespace="dde4a591-1c63-4179-ae0c-20e82af5ba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e4a591-1c63-4179-ae0c-20e82af5ba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26A96C6-47B6-4588-A6D1-DAAF8AE7A1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E0C82F-82C6-4F80-A48B-45C68F341A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8D01CA-0787-48EB-8592-74E969DCBB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e4a591-1c63-4179-ae0c-20e82af5ba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32D5428-E913-4A2F-8914-F0CB8F68FA3F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9d97530e-8f27-4137-a2a9-5cb4dcf26f2e}" enabled="0" method="" siteId="{9d97530e-8f27-4137-a2a9-5cb4dcf26f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lamk-opinnaytetyopohja.dotx</Template>
  <TotalTime>213</TotalTime>
  <Pages>5</Pages>
  <Words>285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Opinnäytetyön mallipohja</dc:title>
  <dc:subject/>
  <dc:creator>Vili I Hellsten</dc:creator>
  <cp:keywords/>
  <dc:description>Versiomuutokset:
09/20
Logo vaihdettu ja pohja päivitetty LAB amk:n tyyliin vastaavaksi.
180917:
Muutettu tiivistelmän asiasanat alkamaan pienellä kirjaimella Asiasana1 -&gt; asiasana
180910:
- Poistettu kansilehden pattern-kuvio
180614:
- Vaihdettu päivitetty logo etusivulle
180508:
- Korjattu tyylimäärityksiä ja kirjoitusvirheitä tiivistelmistä
- Tarkennettu tavutuksen käyttöön liittyvää ohjeistusta
180531: 
- Vaihdettu uusi logo kansilehdelle
- Vaihdettu Abstract-sivun mallitekstejä
180507:
- Vaihdettu kansilehden otsikointien asemointi muodoista tekstikehyksiksi. (Muotojen käyttö vaikeutti Mac-käyttäjien otsikkojen muokkaamista ja aiheutti hämmennystä).
- Korjattu sivunumeroinnin fontti vastaamaan muun tekstin fonttia (Arial)</dc:description>
  <cp:lastModifiedBy>Vili I Hellsten</cp:lastModifiedBy>
  <cp:revision>118</cp:revision>
  <dcterms:created xsi:type="dcterms:W3CDTF">2025-03-30T13:53:00Z</dcterms:created>
  <dcterms:modified xsi:type="dcterms:W3CDTF">2025-03-30T17:28:00Z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0x0101007464419614E90546951EC9E057562AF6</vt:lpwstr>
  </property>
  <property fmtid="{D5CDD505-2E9C-101B-9397-08002B2CF9AE}" pid="3" name="LAMK Kieli">
    <vt:lpwstr>8;#Fin|41df156c-c7fe-4e28-88f7-3a5df21ba048</vt:lpwstr>
  </property>
  <property fmtid="{D5CDD505-2E9C-101B-9397-08002B2CF9AE}" pid="4" name="LAMK Dokumenttityyppi">
    <vt:lpwstr>589;#Opinnäytetyöpohja|d5c831fa-0ef1-4ed9-b0f5-1f0ac9089a89</vt:lpwstr>
  </property>
  <property fmtid="{D5CDD505-2E9C-101B-9397-08002B2CF9AE}" pid="5" name="LAMK Ala">
    <vt:lpwstr>9;#Yhteiset / koko LAMK|d3984790-1fb0-4e30-9786-da33464a3455</vt:lpwstr>
  </property>
  <property fmtid="{D5CDD505-2E9C-101B-9397-08002B2CF9AE}" pid="6" name="LAMK Avainsana">
    <vt:lpwstr>140;#Opinnäytetyö|06c57076-f21d-4541-9043-3befcdb47ba7</vt:lpwstr>
  </property>
  <property fmtid="{D5CDD505-2E9C-101B-9397-08002B2CF9AE}" pid="7" name="Lisätiedot2">
    <vt:lpwstr>559</vt:lpwstr>
  </property>
  <property fmtid="{D5CDD505-2E9C-101B-9397-08002B2CF9AE}" pid="8" name="Kohderyhmä">
    <vt:lpwstr>;#Opiskelijat;#</vt:lpwstr>
  </property>
  <property fmtid="{D5CDD505-2E9C-101B-9397-08002B2CF9AE}" pid="9" name="SharedWithUsers">
    <vt:lpwstr>4236;#Suvi Ojanen;#1569;#Emma Hulkkonen;#972;#Henna Pöysti;#4049;#Katja Isojärvi;#2779;#Marika Kaipainen;#2485;#Kaarina Crichton</vt:lpwstr>
  </property>
</Properties>
</file>